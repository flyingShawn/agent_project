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3F63" w14:textId="77777777" w:rsidR="004E5B70" w:rsidRDefault="004E5B70" w:rsidP="00FA70F1">
      <w:pPr>
        <w:rPr>
          <w:rFonts w:hint="eastAsia"/>
          <w:sz w:val="22"/>
          <w:szCs w:val="24"/>
        </w:rPr>
      </w:pPr>
      <w:bookmarkStart w:id="0" w:name="OLE_LINK1"/>
    </w:p>
    <w:p w14:paraId="0D7D9FF8" w14:textId="380ED39D" w:rsidR="004E5B70" w:rsidRPr="00070A7A" w:rsidRDefault="00DC723A" w:rsidP="004E5B70">
      <w:pPr>
        <w:jc w:val="center"/>
        <w:rPr>
          <w:rFonts w:hint="eastAsia"/>
          <w:b/>
          <w:bCs/>
          <w:sz w:val="36"/>
          <w:szCs w:val="40"/>
        </w:rPr>
      </w:pPr>
      <w:r w:rsidRPr="00DC723A">
        <w:rPr>
          <w:rFonts w:hint="eastAsia"/>
          <w:b/>
          <w:bCs/>
          <w:sz w:val="36"/>
          <w:szCs w:val="40"/>
        </w:rPr>
        <w:t>移动端</w:t>
      </w:r>
      <w:r w:rsidR="004E5B70" w:rsidRPr="00070A7A">
        <w:rPr>
          <w:rFonts w:hint="eastAsia"/>
          <w:b/>
          <w:bCs/>
          <w:sz w:val="36"/>
          <w:szCs w:val="40"/>
        </w:rPr>
        <w:t>使用adb</w:t>
      </w:r>
      <w:r w:rsidR="00070A7A">
        <w:rPr>
          <w:rFonts w:hint="eastAsia"/>
          <w:b/>
          <w:bCs/>
          <w:sz w:val="36"/>
          <w:szCs w:val="40"/>
        </w:rPr>
        <w:t>的方法</w:t>
      </w:r>
    </w:p>
    <w:p w14:paraId="311676C4" w14:textId="01C0F6B1" w:rsidR="0051528F" w:rsidRDefault="0051528F" w:rsidP="0051528F">
      <w:pPr>
        <w:pStyle w:val="1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adb</w:t>
      </w:r>
      <w:r>
        <w:rPr>
          <w:rFonts w:hint="eastAsia"/>
        </w:rPr>
        <w:t>工具</w:t>
      </w:r>
    </w:p>
    <w:p w14:paraId="669EDE0C" w14:textId="71B0B630" w:rsidR="0051528F" w:rsidRDefault="0051528F" w:rsidP="00FA70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Adb工具在钉钉上目录：</w:t>
      </w:r>
    </w:p>
    <w:p w14:paraId="1C5CBD6F" w14:textId="45D71073" w:rsidR="0051528F" w:rsidRDefault="0051528F" w:rsidP="00FA70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版本发布-&gt;阳途移动终端安全管理系统（移动端）目录下-&gt;adb工具</w:t>
      </w:r>
    </w:p>
    <w:p w14:paraId="5B9F80DD" w14:textId="06D10941" w:rsidR="004E5B70" w:rsidRDefault="0051528F" w:rsidP="00FA70F1">
      <w:pPr>
        <w:rPr>
          <w:rFonts w:hint="eastAsia"/>
          <w:sz w:val="22"/>
          <w:szCs w:val="24"/>
        </w:rPr>
      </w:pPr>
      <w:r>
        <w:rPr>
          <w:noProof/>
        </w:rPr>
        <w:drawing>
          <wp:inline distT="0" distB="0" distL="0" distR="0" wp14:anchorId="3F4DEAF0" wp14:editId="6BCD82DC">
            <wp:extent cx="5274310" cy="1882140"/>
            <wp:effectExtent l="0" t="0" r="2540" b="3810"/>
            <wp:docPr id="1712742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42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6328" w14:textId="77777777" w:rsidR="0051528F" w:rsidRDefault="0051528F" w:rsidP="0051528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下载到本地，在文件目录位置输入cmd，确定，打开命令行</w:t>
      </w:r>
    </w:p>
    <w:p w14:paraId="3CA4E89F" w14:textId="2308A989" w:rsidR="0051528F" w:rsidRDefault="0051528F" w:rsidP="00FA70F1">
      <w:pPr>
        <w:rPr>
          <w:rFonts w:hint="eastAsia"/>
          <w:sz w:val="22"/>
          <w:szCs w:val="24"/>
        </w:rPr>
      </w:pPr>
      <w:r>
        <w:rPr>
          <w:noProof/>
        </w:rPr>
        <w:drawing>
          <wp:inline distT="0" distB="0" distL="0" distR="0" wp14:anchorId="052D60F5" wp14:editId="23EA0470">
            <wp:extent cx="5274310" cy="976630"/>
            <wp:effectExtent l="0" t="0" r="2540" b="0"/>
            <wp:docPr id="1244773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73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3467" w14:textId="5456806A" w:rsidR="0051528F" w:rsidRDefault="0051528F" w:rsidP="00FA70F1">
      <w:pPr>
        <w:rPr>
          <w:rFonts w:hint="eastAsia"/>
          <w:sz w:val="22"/>
          <w:szCs w:val="24"/>
        </w:rPr>
      </w:pPr>
      <w:r>
        <w:rPr>
          <w:noProof/>
        </w:rPr>
        <w:drawing>
          <wp:inline distT="0" distB="0" distL="0" distR="0" wp14:anchorId="15895779" wp14:editId="0A5074F9">
            <wp:extent cx="5274310" cy="638810"/>
            <wp:effectExtent l="0" t="0" r="2540" b="8890"/>
            <wp:docPr id="750637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37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B8BF" w14:textId="2AC26B94" w:rsidR="0051528F" w:rsidRDefault="0051528F" w:rsidP="00FA70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自动定位到当前位置</w:t>
      </w:r>
    </w:p>
    <w:p w14:paraId="1A617BEC" w14:textId="1423A828" w:rsidR="0051528F" w:rsidRDefault="0051528F" w:rsidP="00FA70F1">
      <w:pPr>
        <w:rPr>
          <w:rFonts w:hint="eastAsia"/>
          <w:sz w:val="22"/>
          <w:szCs w:val="24"/>
        </w:rPr>
      </w:pPr>
      <w:r>
        <w:rPr>
          <w:noProof/>
        </w:rPr>
        <w:drawing>
          <wp:inline distT="0" distB="0" distL="0" distR="0" wp14:anchorId="36F6B01E" wp14:editId="30CF4178">
            <wp:extent cx="4952381" cy="1076190"/>
            <wp:effectExtent l="0" t="0" r="635" b="0"/>
            <wp:docPr id="1897340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0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D509" w14:textId="5425AD5C" w:rsidR="0051528F" w:rsidRDefault="0051528F" w:rsidP="00FA70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Abd名称测试下是否可用</w:t>
      </w:r>
    </w:p>
    <w:p w14:paraId="6447B7D2" w14:textId="6B781651" w:rsidR="0051528F" w:rsidRDefault="0051528F" w:rsidP="00FA70F1">
      <w:pPr>
        <w:rPr>
          <w:rFonts w:hint="eastAsia"/>
          <w:sz w:val="22"/>
          <w:szCs w:val="24"/>
        </w:rPr>
      </w:pPr>
      <w:r>
        <w:rPr>
          <w:noProof/>
        </w:rPr>
        <w:drawing>
          <wp:inline distT="0" distB="0" distL="0" distR="0" wp14:anchorId="78FD115E" wp14:editId="1F902B60">
            <wp:extent cx="3504762" cy="571429"/>
            <wp:effectExtent l="0" t="0" r="635" b="635"/>
            <wp:docPr id="1865846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46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478C" w14:textId="7F0822B6" w:rsidR="0051528F" w:rsidRDefault="0051528F" w:rsidP="00FA70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安卓设备需要再打开开发者模式（一般是点击设备安卓版本7次，有提示开启），打开usb调试，通过usb线连接到电脑上，允许usb传输文件（不要仅充电模式）。Adb devices可以列出当前已连接设备列表，列表为空就是没连接好。</w:t>
      </w:r>
    </w:p>
    <w:p w14:paraId="41994FF6" w14:textId="77777777" w:rsidR="0051528F" w:rsidRPr="0051528F" w:rsidRDefault="0051528F" w:rsidP="00FA70F1">
      <w:pPr>
        <w:rPr>
          <w:rFonts w:hint="eastAsia"/>
          <w:sz w:val="22"/>
          <w:szCs w:val="24"/>
        </w:rPr>
      </w:pPr>
    </w:p>
    <w:p w14:paraId="423C2DA8" w14:textId="4C7D46C5" w:rsidR="0051528F" w:rsidRDefault="0051528F" w:rsidP="00FA70F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Adb给设备设置的应用权限，如果应用卸载，还是需要重新设置的，覆盖安装不用。</w:t>
      </w:r>
    </w:p>
    <w:p w14:paraId="0DC80F89" w14:textId="4702904C" w:rsidR="0051528F" w:rsidRDefault="0051528F" w:rsidP="0051528F">
      <w:pPr>
        <w:pStyle w:val="1"/>
        <w:rPr>
          <w:rFonts w:hint="eastAsia"/>
        </w:rPr>
      </w:pPr>
      <w:r>
        <w:rPr>
          <w:rFonts w:hint="eastAsia"/>
        </w:rPr>
        <w:lastRenderedPageBreak/>
        <w:t>adb</w:t>
      </w:r>
      <w:r>
        <w:rPr>
          <w:rFonts w:hint="eastAsia"/>
        </w:rPr>
        <w:t>设置永久截屏权限等权限</w:t>
      </w:r>
    </w:p>
    <w:p w14:paraId="381E033E" w14:textId="3085883B" w:rsidR="006C751C" w:rsidRPr="0032464D" w:rsidRDefault="0032464D" w:rsidP="00FA70F1">
      <w:pPr>
        <w:rPr>
          <w:rFonts w:hint="eastAsia"/>
          <w:sz w:val="22"/>
          <w:szCs w:val="24"/>
        </w:rPr>
      </w:pPr>
      <w:r w:rsidRPr="0032464D">
        <w:rPr>
          <w:rFonts w:hint="eastAsia"/>
          <w:sz w:val="22"/>
          <w:szCs w:val="24"/>
        </w:rPr>
        <w:t>验证下当前adb命令是否可用，adb devices可用列出当前设备连接列表，至少要有一台设备在列表中才对。</w:t>
      </w:r>
    </w:p>
    <w:p w14:paraId="726F3FB5" w14:textId="79288788" w:rsidR="00F67883" w:rsidRPr="0032464D" w:rsidRDefault="0032464D" w:rsidP="00FA70F1">
      <w:pPr>
        <w:rPr>
          <w:rFonts w:hint="eastAsia"/>
          <w:sz w:val="22"/>
          <w:szCs w:val="24"/>
        </w:rPr>
      </w:pPr>
      <w:r w:rsidRPr="0032464D">
        <w:rPr>
          <w:noProof/>
          <w:sz w:val="22"/>
          <w:szCs w:val="24"/>
        </w:rPr>
        <w:drawing>
          <wp:inline distT="0" distB="0" distL="0" distR="0" wp14:anchorId="22E46126" wp14:editId="5FDF15E4">
            <wp:extent cx="5274310" cy="1321435"/>
            <wp:effectExtent l="0" t="0" r="2540" b="0"/>
            <wp:docPr id="1468433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33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4A57" w14:textId="08271BC7" w:rsidR="00BC5445" w:rsidRPr="00BC5445" w:rsidRDefault="00BC5445" w:rsidP="00FA70F1">
      <w:pPr>
        <w:rPr>
          <w:rFonts w:hint="eastAsia"/>
        </w:rPr>
      </w:pPr>
      <w:r w:rsidRPr="0032464D">
        <w:t>永久允许</w:t>
      </w:r>
      <w:r>
        <w:rPr>
          <w:rFonts w:hint="eastAsia"/>
        </w:rPr>
        <w:t>截屏权限，不再需要用户确认</w:t>
      </w:r>
    </w:p>
    <w:p w14:paraId="560362DF" w14:textId="7B09572D" w:rsidR="0032464D" w:rsidRPr="0032464D" w:rsidRDefault="0032464D" w:rsidP="00BC5445">
      <w:pPr>
        <w:jc w:val="left"/>
        <w:rPr>
          <w:rFonts w:hint="eastAsia"/>
          <w:b/>
          <w:bCs/>
          <w:sz w:val="22"/>
          <w:szCs w:val="24"/>
        </w:rPr>
      </w:pPr>
      <w:r w:rsidRPr="0032464D">
        <w:rPr>
          <w:b/>
          <w:bCs/>
          <w:sz w:val="22"/>
          <w:szCs w:val="24"/>
        </w:rPr>
        <w:t>adb shell appops set com.grampus.hualauncherkai PROJECT_MEDIA allow</w:t>
      </w:r>
    </w:p>
    <w:p w14:paraId="72190A0B" w14:textId="57CE1D99" w:rsidR="0032464D" w:rsidRDefault="0032464D" w:rsidP="00BC5445">
      <w:pPr>
        <w:jc w:val="left"/>
        <w:rPr>
          <w:rFonts w:hint="eastAsia"/>
        </w:rPr>
      </w:pPr>
    </w:p>
    <w:p w14:paraId="5B334BF4" w14:textId="5E381AE6" w:rsidR="00BC5445" w:rsidRPr="00BC5445" w:rsidRDefault="00BC5445" w:rsidP="00BC5445">
      <w:pPr>
        <w:jc w:val="left"/>
        <w:rPr>
          <w:rFonts w:hint="eastAsia"/>
        </w:rPr>
      </w:pPr>
      <w:r>
        <w:rPr>
          <w:rFonts w:hint="eastAsia"/>
        </w:rPr>
        <w:t>其它有用的</w:t>
      </w:r>
    </w:p>
    <w:p w14:paraId="06BE8715" w14:textId="43235D31" w:rsidR="00BC5445" w:rsidRDefault="00BC5445" w:rsidP="00BC5445">
      <w:pPr>
        <w:jc w:val="left"/>
        <w:rPr>
          <w:rFonts w:hint="eastAsia"/>
        </w:rPr>
      </w:pPr>
      <w:r>
        <w:rPr>
          <w:rFonts w:hint="eastAsia"/>
        </w:rPr>
        <w:t>允许安装位置应用</w:t>
      </w:r>
    </w:p>
    <w:p w14:paraId="64AF01A7" w14:textId="03FE9922" w:rsidR="00BC5445" w:rsidRDefault="00BC5445" w:rsidP="00BC5445">
      <w:pPr>
        <w:jc w:val="left"/>
        <w:rPr>
          <w:rFonts w:hint="eastAsia"/>
          <w:b/>
          <w:bCs/>
          <w:sz w:val="22"/>
          <w:szCs w:val="24"/>
        </w:rPr>
      </w:pPr>
      <w:r w:rsidRPr="00BC5445">
        <w:rPr>
          <w:rFonts w:hint="eastAsia"/>
          <w:b/>
          <w:bCs/>
          <w:sz w:val="22"/>
          <w:szCs w:val="24"/>
        </w:rPr>
        <w:t>adb shell appops set com.grampus.hualauncherkai REQUEST_INSTALL_PACKAGES allow</w:t>
      </w:r>
    </w:p>
    <w:p w14:paraId="260BB8CE" w14:textId="1DC0CCB0" w:rsidR="00BC5445" w:rsidRPr="00BC5445" w:rsidRDefault="00BC5445" w:rsidP="00BC5445">
      <w:pPr>
        <w:jc w:val="left"/>
        <w:rPr>
          <w:rFonts w:hint="eastAsia"/>
          <w:sz w:val="22"/>
          <w:szCs w:val="24"/>
        </w:rPr>
      </w:pPr>
      <w:r w:rsidRPr="00BC5445">
        <w:rPr>
          <w:sz w:val="22"/>
          <w:szCs w:val="24"/>
        </w:rPr>
        <w:t>允许后台持续运行</w:t>
      </w:r>
    </w:p>
    <w:p w14:paraId="688439A7" w14:textId="0FAC9795" w:rsidR="00BC5445" w:rsidRPr="00BC5445" w:rsidRDefault="00BC5445" w:rsidP="00BC5445">
      <w:pPr>
        <w:jc w:val="left"/>
        <w:rPr>
          <w:rFonts w:hint="eastAsia"/>
          <w:b/>
          <w:bCs/>
          <w:sz w:val="22"/>
          <w:szCs w:val="24"/>
        </w:rPr>
      </w:pPr>
      <w:r w:rsidRPr="00BC5445">
        <w:rPr>
          <w:rFonts w:hint="eastAsia"/>
          <w:b/>
          <w:bCs/>
          <w:sz w:val="22"/>
          <w:szCs w:val="24"/>
        </w:rPr>
        <w:t xml:space="preserve">adb shell appops set com.grampus.hualauncherkai </w:t>
      </w:r>
      <w:r w:rsidRPr="00BC5445">
        <w:rPr>
          <w:b/>
          <w:bCs/>
          <w:sz w:val="22"/>
          <w:szCs w:val="24"/>
        </w:rPr>
        <w:t>RUN_IN_BACKGROUND</w:t>
      </w:r>
      <w:r w:rsidRPr="00BC5445">
        <w:rPr>
          <w:rFonts w:hint="eastAsia"/>
          <w:b/>
          <w:bCs/>
          <w:sz w:val="22"/>
          <w:szCs w:val="24"/>
        </w:rPr>
        <w:t xml:space="preserve"> allow</w:t>
      </w:r>
    </w:p>
    <w:p w14:paraId="250C6B7C" w14:textId="5063C18E" w:rsidR="00BC5445" w:rsidRDefault="00BC5445" w:rsidP="00BC5445">
      <w:pPr>
        <w:jc w:val="left"/>
        <w:rPr>
          <w:rFonts w:hint="eastAsia"/>
          <w:sz w:val="22"/>
          <w:szCs w:val="24"/>
        </w:rPr>
      </w:pPr>
      <w:r w:rsidRPr="00BC5445">
        <w:rPr>
          <w:sz w:val="22"/>
          <w:szCs w:val="24"/>
        </w:rPr>
        <w:t>豁免后台限制</w:t>
      </w:r>
    </w:p>
    <w:p w14:paraId="413C7E5F" w14:textId="68EAE5B9" w:rsidR="00BC5445" w:rsidRPr="00BC5445" w:rsidRDefault="00BC5445" w:rsidP="00BC5445">
      <w:pPr>
        <w:jc w:val="left"/>
        <w:rPr>
          <w:rFonts w:hint="eastAsia"/>
          <w:sz w:val="22"/>
          <w:szCs w:val="24"/>
        </w:rPr>
      </w:pPr>
      <w:r w:rsidRPr="00BC5445">
        <w:rPr>
          <w:rFonts w:hint="eastAsia"/>
          <w:b/>
          <w:bCs/>
          <w:sz w:val="22"/>
          <w:szCs w:val="24"/>
        </w:rPr>
        <w:t xml:space="preserve">adb shell appops set com.grampus.hualauncherkai </w:t>
      </w:r>
      <w:r w:rsidRPr="00BC5445">
        <w:rPr>
          <w:b/>
          <w:bCs/>
          <w:sz w:val="22"/>
          <w:szCs w:val="24"/>
        </w:rPr>
        <w:t>RUN_ANY_IN_BACKGROUND</w:t>
      </w:r>
      <w:r>
        <w:rPr>
          <w:rFonts w:hint="eastAsia"/>
          <w:b/>
          <w:bCs/>
          <w:sz w:val="22"/>
          <w:szCs w:val="24"/>
        </w:rPr>
        <w:t xml:space="preserve"> </w:t>
      </w:r>
      <w:r w:rsidRPr="00BC5445">
        <w:rPr>
          <w:rFonts w:hint="eastAsia"/>
          <w:b/>
          <w:bCs/>
          <w:sz w:val="22"/>
          <w:szCs w:val="24"/>
        </w:rPr>
        <w:t>allow</w:t>
      </w:r>
    </w:p>
    <w:p w14:paraId="1A7D90EA" w14:textId="77777777" w:rsidR="00BC5445" w:rsidRDefault="00BC5445" w:rsidP="00FA70F1">
      <w:pPr>
        <w:rPr>
          <w:rFonts w:hint="eastAsia"/>
        </w:rPr>
      </w:pPr>
    </w:p>
    <w:p w14:paraId="550E4AF4" w14:textId="267BB5F7" w:rsidR="00DF00EC" w:rsidRDefault="00DF00EC" w:rsidP="00FA70F1">
      <w:pPr>
        <w:rPr>
          <w:rFonts w:hint="eastAsia"/>
        </w:rPr>
      </w:pPr>
      <w:r>
        <w:rPr>
          <w:rFonts w:hint="eastAsia"/>
        </w:rPr>
        <w:t>下面是特殊情况备注，不用看</w:t>
      </w:r>
    </w:p>
    <w:p w14:paraId="24FB93EE" w14:textId="35C147B6" w:rsidR="0032464D" w:rsidRDefault="0032464D" w:rsidP="00FA70F1">
      <w:pPr>
        <w:rPr>
          <w:rFonts w:hint="eastAsia"/>
        </w:rPr>
      </w:pPr>
      <w:r>
        <w:rPr>
          <w:rFonts w:hint="eastAsia"/>
        </w:rPr>
        <w:t>撤销方法，目前不考虑撤销，卸载就没</w:t>
      </w:r>
    </w:p>
    <w:p w14:paraId="19335DDE" w14:textId="2BEA4F29" w:rsidR="0032464D" w:rsidRDefault="0032464D" w:rsidP="00FA70F1">
      <w:pPr>
        <w:rPr>
          <w:rFonts w:hint="eastAsia"/>
        </w:rPr>
      </w:pPr>
      <w:r w:rsidRPr="0032464D">
        <w:t>adb shell appops set com.grampus.hualauncherkai PROJECT_MEDIA deny</w:t>
      </w:r>
    </w:p>
    <w:p w14:paraId="01E2B306" w14:textId="6BD4535F" w:rsidR="00DF00EC" w:rsidRDefault="00DF00EC" w:rsidP="00FA70F1">
      <w:pPr>
        <w:rPr>
          <w:rFonts w:hint="eastAsia"/>
        </w:rPr>
      </w:pPr>
      <w:r>
        <w:rPr>
          <w:rFonts w:hint="eastAsia"/>
        </w:rPr>
        <w:t>验证状态：</w:t>
      </w:r>
    </w:p>
    <w:p w14:paraId="11ECB012" w14:textId="77777777" w:rsidR="00DF00EC" w:rsidRPr="00DF00EC" w:rsidRDefault="00DF00EC" w:rsidP="00DF00EC">
      <w:pPr>
        <w:rPr>
          <w:rFonts w:hint="eastAsia"/>
        </w:rPr>
      </w:pPr>
      <w:r w:rsidRPr="00DF00EC">
        <w:t>adb shell appops get com.grampus.hualauncherkai PROJECT_MEDIA</w:t>
      </w:r>
    </w:p>
    <w:bookmarkEnd w:id="0"/>
    <w:p w14:paraId="19E48EB5" w14:textId="77777777" w:rsidR="0051528F" w:rsidRDefault="0051528F" w:rsidP="0051528F">
      <w:pPr>
        <w:pStyle w:val="1"/>
        <w:rPr>
          <w:rFonts w:hint="eastAsia"/>
        </w:rPr>
      </w:pPr>
      <w:r>
        <w:rPr>
          <w:rFonts w:hint="eastAsia"/>
        </w:rPr>
        <w:t>adb</w:t>
      </w:r>
      <w:r>
        <w:rPr>
          <w:rFonts w:hint="eastAsia"/>
        </w:rPr>
        <w:t>设置设备拥有者</w:t>
      </w:r>
    </w:p>
    <w:p w14:paraId="70438387" w14:textId="2C939073" w:rsidR="0051528F" w:rsidRPr="003E59D9" w:rsidRDefault="0051528F" w:rsidP="00070A7A">
      <w:pPr>
        <w:ind w:firstLine="420"/>
        <w:rPr>
          <w:rFonts w:hint="eastAsia"/>
          <w:sz w:val="22"/>
        </w:rPr>
      </w:pPr>
      <w:r w:rsidRPr="003E59D9">
        <w:rPr>
          <w:rFonts w:hint="eastAsia"/>
          <w:sz w:val="22"/>
        </w:rPr>
        <w:t>此步骤可能较麻烦</w:t>
      </w:r>
      <w:r w:rsidR="003E59D9">
        <w:rPr>
          <w:rFonts w:hint="eastAsia"/>
          <w:sz w:val="22"/>
        </w:rPr>
        <w:t>，设置成功的前提，要求没有其它应用设置过此权限，</w:t>
      </w:r>
      <w:r w:rsidR="00070A7A">
        <w:rPr>
          <w:rFonts w:hint="eastAsia"/>
          <w:sz w:val="22"/>
        </w:rPr>
        <w:t>否则</w:t>
      </w:r>
      <w:r w:rsidR="003E59D9">
        <w:rPr>
          <w:rFonts w:hint="eastAsia"/>
          <w:sz w:val="22"/>
        </w:rPr>
        <w:t>要先取消</w:t>
      </w:r>
      <w:r w:rsidR="00070A7A">
        <w:rPr>
          <w:rFonts w:hint="eastAsia"/>
          <w:sz w:val="22"/>
        </w:rPr>
        <w:t>。</w:t>
      </w:r>
      <w:r w:rsidR="003E59D9">
        <w:rPr>
          <w:rFonts w:hint="eastAsia"/>
          <w:sz w:val="22"/>
        </w:rPr>
        <w:t>设置前设备不能有其它相关账号，如华为账号、支付宝账号、微博账号等都有线退出，如果退出不干净无法设置成功，最终方案是恢复出厂设置，在开始设置以下权限。</w:t>
      </w:r>
    </w:p>
    <w:p w14:paraId="5A832B69" w14:textId="7A43B7C2" w:rsidR="003E59D9" w:rsidRDefault="00070A7A" w:rsidP="0051528F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>设置</w:t>
      </w:r>
      <w:r w:rsidR="0051528F" w:rsidRPr="003E59D9">
        <w:rPr>
          <w:rFonts w:hint="eastAsia"/>
          <w:sz w:val="22"/>
        </w:rPr>
        <w:t>命令</w:t>
      </w:r>
    </w:p>
    <w:p w14:paraId="6919C0B6" w14:textId="6EA8BDB8" w:rsidR="0051528F" w:rsidRDefault="0051528F" w:rsidP="0051528F">
      <w:pPr>
        <w:jc w:val="left"/>
        <w:rPr>
          <w:rFonts w:hint="eastAsia"/>
          <w:sz w:val="22"/>
        </w:rPr>
      </w:pPr>
      <w:r w:rsidRPr="003E59D9">
        <w:rPr>
          <w:rFonts w:hint="eastAsia"/>
          <w:sz w:val="22"/>
        </w:rPr>
        <w:t>adb shell dpm set-device-owner com.grampus.hualauncherkai/.Tools.DeviceReceiver</w:t>
      </w:r>
    </w:p>
    <w:p w14:paraId="321A9A71" w14:textId="6B9EC147" w:rsidR="003E59D9" w:rsidRDefault="00070A7A" w:rsidP="0051528F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>观察命令行是否有成功信息，还是报错异常，若有报错，就是前面提到的条件没做好。</w:t>
      </w:r>
    </w:p>
    <w:p w14:paraId="330F92FD" w14:textId="77777777" w:rsidR="00070A7A" w:rsidRPr="00070A7A" w:rsidRDefault="00070A7A" w:rsidP="0051528F">
      <w:pPr>
        <w:jc w:val="left"/>
        <w:rPr>
          <w:rFonts w:hint="eastAsia"/>
          <w:sz w:val="22"/>
        </w:rPr>
      </w:pPr>
    </w:p>
    <w:p w14:paraId="1C02EAE6" w14:textId="504F5FA1" w:rsidR="0051528F" w:rsidRPr="003E59D9" w:rsidRDefault="0051528F" w:rsidP="0051528F">
      <w:pPr>
        <w:rPr>
          <w:rFonts w:hint="eastAsia"/>
          <w:sz w:val="22"/>
        </w:rPr>
      </w:pPr>
      <w:r w:rsidRPr="003E59D9">
        <w:rPr>
          <w:rFonts w:hint="eastAsia"/>
          <w:sz w:val="22"/>
        </w:rPr>
        <w:t>设置设备拥有者可以设置时间同步、自动安装推送的应用、准确的获取mac、sim卡序列号</w:t>
      </w:r>
      <w:r w:rsidR="003E59D9" w:rsidRPr="003E59D9">
        <w:rPr>
          <w:rFonts w:hint="eastAsia"/>
          <w:sz w:val="22"/>
        </w:rPr>
        <w:t>。</w:t>
      </w:r>
    </w:p>
    <w:p w14:paraId="5C0172D4" w14:textId="77777777" w:rsidR="0075347C" w:rsidRPr="00070A7A" w:rsidRDefault="0075347C" w:rsidP="00FA70F1">
      <w:pPr>
        <w:rPr>
          <w:rFonts w:hint="eastAsia"/>
        </w:rPr>
      </w:pPr>
    </w:p>
    <w:sectPr w:rsidR="0075347C" w:rsidRPr="00070A7A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16C2F" w14:textId="77777777" w:rsidR="00F77962" w:rsidRDefault="00F77962" w:rsidP="00F33E08">
      <w:pPr>
        <w:rPr>
          <w:rFonts w:hint="eastAsia"/>
        </w:rPr>
      </w:pPr>
      <w:r>
        <w:separator/>
      </w:r>
    </w:p>
  </w:endnote>
  <w:endnote w:type="continuationSeparator" w:id="0">
    <w:p w14:paraId="2F3B9F89" w14:textId="77777777" w:rsidR="00F77962" w:rsidRDefault="00F77962" w:rsidP="00F33E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5B9E" w14:textId="77777777" w:rsidR="00F33E08" w:rsidRDefault="00F33E08">
    <w:pPr>
      <w:pStyle w:val="a9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8BFA7A0" w14:textId="77777777" w:rsidR="00F33E08" w:rsidRDefault="00F33E08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27A1E" w14:textId="77777777" w:rsidR="00F77962" w:rsidRDefault="00F77962" w:rsidP="00F33E08">
      <w:pPr>
        <w:rPr>
          <w:rFonts w:hint="eastAsia"/>
        </w:rPr>
      </w:pPr>
      <w:r>
        <w:separator/>
      </w:r>
    </w:p>
  </w:footnote>
  <w:footnote w:type="continuationSeparator" w:id="0">
    <w:p w14:paraId="11F4B7DA" w14:textId="77777777" w:rsidR="00F77962" w:rsidRDefault="00F77962" w:rsidP="00F33E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5E6"/>
    <w:multiLevelType w:val="multilevel"/>
    <w:tmpl w:val="8D009F7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2E054E6"/>
    <w:multiLevelType w:val="hybridMultilevel"/>
    <w:tmpl w:val="61DA5C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A914EC"/>
    <w:multiLevelType w:val="hybridMultilevel"/>
    <w:tmpl w:val="D07CB5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3152D2"/>
    <w:multiLevelType w:val="multilevel"/>
    <w:tmpl w:val="8D009F7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44937EFB"/>
    <w:multiLevelType w:val="hybridMultilevel"/>
    <w:tmpl w:val="723836B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AA12AD0"/>
    <w:multiLevelType w:val="hybridMultilevel"/>
    <w:tmpl w:val="436E1DD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7741329"/>
    <w:multiLevelType w:val="multilevel"/>
    <w:tmpl w:val="DAF68D9C"/>
    <w:lvl w:ilvl="0">
      <w:start w:val="1"/>
      <w:numFmt w:val="chineseCountingThousand"/>
      <w:pStyle w:val="1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suff w:val="space"/>
      <w:lvlText w:val="(%4)"/>
      <w:lvlJc w:val="left"/>
      <w:pPr>
        <w:ind w:left="0" w:firstLine="0"/>
      </w:pPr>
      <w:rPr>
        <w:rFonts w:ascii="Times New Roman" w:hAnsi="Times New Roman" w:hint="default"/>
      </w:rPr>
    </w:lvl>
    <w:lvl w:ilvl="4">
      <w:start w:val="1"/>
      <w:numFmt w:val="lowerRoman"/>
      <w:pStyle w:val="5"/>
      <w:suff w:val="space"/>
      <w:lvlText w:val="%5"/>
      <w:lvlJc w:val="left"/>
      <w:pPr>
        <w:ind w:left="0" w:firstLine="0"/>
      </w:pPr>
      <w:rPr>
        <w:rFonts w:ascii="Times New Roman" w:hAnsi="Times New Roman" w:hint="default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ascii="Times New Roman" w:hAnsi="Times New Roman" w:hint="default"/>
      </w:rPr>
    </w:lvl>
    <w:lvl w:ilvl="6">
      <w:start w:val="1"/>
      <w:numFmt w:val="decimal"/>
      <w:pStyle w:val="7"/>
      <w:isLgl/>
      <w:suff w:val="space"/>
      <w:lvlText w:val="%1.%2.%3.%4.%5.%6.%7"/>
      <w:lvlJc w:val="left"/>
      <w:pPr>
        <w:ind w:left="0" w:firstLine="0"/>
      </w:pPr>
      <w:rPr>
        <w:rFonts w:ascii="Times New Roman" w:hAnsi="Times New Roman" w:hint="default"/>
      </w:rPr>
    </w:lvl>
    <w:lvl w:ilvl="7">
      <w:start w:val="1"/>
      <w:numFmt w:val="decimal"/>
      <w:pStyle w:val="8"/>
      <w:isLgl/>
      <w:suff w:val="space"/>
      <w:lvlText w:val="%1.%2.%3.%4.%5.%6.%7.%8"/>
      <w:lvlJc w:val="left"/>
      <w:pPr>
        <w:ind w:left="0" w:firstLine="0"/>
      </w:pPr>
      <w:rPr>
        <w:rFonts w:ascii="Times New Roman" w:hAnsi="Times New Roman" w:hint="default"/>
      </w:rPr>
    </w:lvl>
    <w:lvl w:ilvl="8">
      <w:start w:val="1"/>
      <w:numFmt w:val="decimal"/>
      <w:pStyle w:val="9"/>
      <w:isLgl/>
      <w:suff w:val="space"/>
      <w:lvlText w:val="%1.%2.%3.%4.%5.%6.%7.%8.%9"/>
      <w:lvlJc w:val="left"/>
      <w:pPr>
        <w:ind w:left="0" w:firstLine="0"/>
      </w:pPr>
      <w:rPr>
        <w:rFonts w:ascii="Times New Roman" w:hAnsi="Times New Roman" w:hint="default"/>
      </w:rPr>
    </w:lvl>
  </w:abstractNum>
  <w:num w:numId="1" w16cid:durableId="1808623442">
    <w:abstractNumId w:val="1"/>
  </w:num>
  <w:num w:numId="2" w16cid:durableId="674645797">
    <w:abstractNumId w:val="2"/>
  </w:num>
  <w:num w:numId="3" w16cid:durableId="44642546">
    <w:abstractNumId w:val="6"/>
  </w:num>
  <w:num w:numId="4" w16cid:durableId="101190435">
    <w:abstractNumId w:val="3"/>
  </w:num>
  <w:num w:numId="5" w16cid:durableId="55322088">
    <w:abstractNumId w:val="0"/>
  </w:num>
  <w:num w:numId="6" w16cid:durableId="298994704">
    <w:abstractNumId w:val="6"/>
    <w:lvlOverride w:ilvl="0">
      <w:lvl w:ilvl="0">
        <w:start w:val="1"/>
        <w:numFmt w:val="chineseCountingThousand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="宋体" w:hAnsi="Times New Roman" w:hint="default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2">
      <w:lvl w:ilvl="2">
        <w:start w:val="1"/>
        <w:numFmt w:val="decimal"/>
        <w:pStyle w:val="3"/>
        <w:isLgl/>
        <w:suff w:val="space"/>
        <w:lvlText w:val="%1.%2.%3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3">
      <w:lvl w:ilvl="3">
        <w:start w:val="1"/>
        <w:numFmt w:val="decimal"/>
        <w:pStyle w:val="4"/>
        <w:isLgl/>
        <w:suff w:val="space"/>
        <w:lvlText w:val="%1.%2.%3.%4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4">
      <w:lvl w:ilvl="4">
        <w:start w:val="1"/>
        <w:numFmt w:val="decimal"/>
        <w:pStyle w:val="5"/>
        <w:isLgl/>
        <w:suff w:val="space"/>
        <w:lvlText w:val="%1.%2.%3.%4.%5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5">
      <w:lvl w:ilvl="5">
        <w:start w:val="1"/>
        <w:numFmt w:val="decimal"/>
        <w:pStyle w:val="6"/>
        <w:isLgl/>
        <w:suff w:val="space"/>
        <w:lvlText w:val="%1.%2.%3.%4.%5.%6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6">
      <w:lvl w:ilvl="6">
        <w:start w:val="1"/>
        <w:numFmt w:val="decimal"/>
        <w:pStyle w:val="7"/>
        <w:isLgl/>
        <w:suff w:val="space"/>
        <w:lvlText w:val="%1.%2.%3.%4.%5.%6.%7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7">
      <w:lvl w:ilvl="7">
        <w:start w:val="1"/>
        <w:numFmt w:val="decimal"/>
        <w:pStyle w:val="8"/>
        <w:isLgl/>
        <w:suff w:val="space"/>
        <w:lvlText w:val="%1.%2.%3.%4.%5.%6.%7.%8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8">
      <w:lvl w:ilvl="8">
        <w:start w:val="1"/>
        <w:numFmt w:val="decimal"/>
        <w:pStyle w:val="9"/>
        <w:isLgl/>
        <w:suff w:val="space"/>
        <w:lvlText w:val="%1.%2.%3.%4.%5.%6.%7.%8.%9"/>
        <w:lvlJc w:val="left"/>
        <w:pPr>
          <w:ind w:left="0" w:firstLine="0"/>
        </w:pPr>
        <w:rPr>
          <w:rFonts w:ascii="Times New Roman" w:hAnsi="Times New Roman" w:hint="default"/>
        </w:rPr>
      </w:lvl>
    </w:lvlOverride>
  </w:num>
  <w:num w:numId="7" w16cid:durableId="3094836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89965926">
    <w:abstractNumId w:val="4"/>
  </w:num>
  <w:num w:numId="9" w16cid:durableId="11336011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81241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4D"/>
    <w:rsid w:val="00006F2A"/>
    <w:rsid w:val="00010670"/>
    <w:rsid w:val="0005178A"/>
    <w:rsid w:val="00070A7A"/>
    <w:rsid w:val="00090C9E"/>
    <w:rsid w:val="000D6A31"/>
    <w:rsid w:val="000F7B40"/>
    <w:rsid w:val="00131824"/>
    <w:rsid w:val="0014408F"/>
    <w:rsid w:val="00154590"/>
    <w:rsid w:val="00174719"/>
    <w:rsid w:val="00185949"/>
    <w:rsid w:val="0019512B"/>
    <w:rsid w:val="001B326D"/>
    <w:rsid w:val="001B7C8C"/>
    <w:rsid w:val="001D5686"/>
    <w:rsid w:val="002054B5"/>
    <w:rsid w:val="00205E89"/>
    <w:rsid w:val="00242365"/>
    <w:rsid w:val="002B1F9F"/>
    <w:rsid w:val="002C1146"/>
    <w:rsid w:val="00304DDE"/>
    <w:rsid w:val="00310DA8"/>
    <w:rsid w:val="00321771"/>
    <w:rsid w:val="0032464D"/>
    <w:rsid w:val="003B214F"/>
    <w:rsid w:val="003E59D9"/>
    <w:rsid w:val="003F7AC5"/>
    <w:rsid w:val="00432298"/>
    <w:rsid w:val="004559D5"/>
    <w:rsid w:val="004A2905"/>
    <w:rsid w:val="004B6335"/>
    <w:rsid w:val="004C44D0"/>
    <w:rsid w:val="004E5B70"/>
    <w:rsid w:val="00503BB0"/>
    <w:rsid w:val="00511CFC"/>
    <w:rsid w:val="005129B4"/>
    <w:rsid w:val="0051528F"/>
    <w:rsid w:val="00517893"/>
    <w:rsid w:val="005359CF"/>
    <w:rsid w:val="005461B4"/>
    <w:rsid w:val="00571127"/>
    <w:rsid w:val="005931B2"/>
    <w:rsid w:val="005A42F4"/>
    <w:rsid w:val="005C405C"/>
    <w:rsid w:val="005D7597"/>
    <w:rsid w:val="005E1927"/>
    <w:rsid w:val="005F02F6"/>
    <w:rsid w:val="00603AFA"/>
    <w:rsid w:val="00607C06"/>
    <w:rsid w:val="0062579F"/>
    <w:rsid w:val="00634105"/>
    <w:rsid w:val="00694503"/>
    <w:rsid w:val="006A0873"/>
    <w:rsid w:val="006B3F0F"/>
    <w:rsid w:val="006C751C"/>
    <w:rsid w:val="007054A9"/>
    <w:rsid w:val="00746DC2"/>
    <w:rsid w:val="0075347C"/>
    <w:rsid w:val="00776085"/>
    <w:rsid w:val="0078304A"/>
    <w:rsid w:val="00787E30"/>
    <w:rsid w:val="00797749"/>
    <w:rsid w:val="007B4586"/>
    <w:rsid w:val="007E4B2C"/>
    <w:rsid w:val="008038E7"/>
    <w:rsid w:val="008366AA"/>
    <w:rsid w:val="008456FD"/>
    <w:rsid w:val="00862DA7"/>
    <w:rsid w:val="0087572C"/>
    <w:rsid w:val="00880AA2"/>
    <w:rsid w:val="008F5C1C"/>
    <w:rsid w:val="009E54BE"/>
    <w:rsid w:val="00A30B60"/>
    <w:rsid w:val="00A322BD"/>
    <w:rsid w:val="00A356A4"/>
    <w:rsid w:val="00A55EF1"/>
    <w:rsid w:val="00A63358"/>
    <w:rsid w:val="00A81ADD"/>
    <w:rsid w:val="00A861E9"/>
    <w:rsid w:val="00A938DF"/>
    <w:rsid w:val="00AB69F8"/>
    <w:rsid w:val="00AB6BD4"/>
    <w:rsid w:val="00B1461D"/>
    <w:rsid w:val="00B37122"/>
    <w:rsid w:val="00B56F34"/>
    <w:rsid w:val="00B87487"/>
    <w:rsid w:val="00BC5445"/>
    <w:rsid w:val="00BD2B36"/>
    <w:rsid w:val="00BD3ACF"/>
    <w:rsid w:val="00C45729"/>
    <w:rsid w:val="00C643D3"/>
    <w:rsid w:val="00C96B15"/>
    <w:rsid w:val="00D529F5"/>
    <w:rsid w:val="00D54927"/>
    <w:rsid w:val="00D661CE"/>
    <w:rsid w:val="00D85C6E"/>
    <w:rsid w:val="00DB3C78"/>
    <w:rsid w:val="00DC723A"/>
    <w:rsid w:val="00DF00EC"/>
    <w:rsid w:val="00DF204C"/>
    <w:rsid w:val="00E1133A"/>
    <w:rsid w:val="00EA7A1B"/>
    <w:rsid w:val="00EC2972"/>
    <w:rsid w:val="00F33E08"/>
    <w:rsid w:val="00F3525D"/>
    <w:rsid w:val="00F67883"/>
    <w:rsid w:val="00F77962"/>
    <w:rsid w:val="00F84864"/>
    <w:rsid w:val="00F92854"/>
    <w:rsid w:val="00F93E90"/>
    <w:rsid w:val="00FA3078"/>
    <w:rsid w:val="00FA70F1"/>
    <w:rsid w:val="00FB2B9E"/>
    <w:rsid w:val="00FB5FC0"/>
    <w:rsid w:val="00FD4B9A"/>
    <w:rsid w:val="00FD6B29"/>
    <w:rsid w:val="00FF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FFF4E"/>
  <w15:chartTrackingRefBased/>
  <w15:docId w15:val="{D514CA1C-4FF1-4F20-8149-96CD3A03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4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54BE"/>
    <w:pPr>
      <w:keepNext/>
      <w:keepLines/>
      <w:numPr>
        <w:numId w:val="3"/>
      </w:numPr>
      <w:spacing w:before="120" w:after="120" w:line="360" w:lineRule="auto"/>
      <w:outlineLvl w:val="0"/>
    </w:pPr>
    <w:rPr>
      <w:rFonts w:eastAsia="宋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133A"/>
    <w:pPr>
      <w:keepNext/>
      <w:keepLines/>
      <w:numPr>
        <w:ilvl w:val="1"/>
        <w:numId w:val="3"/>
      </w:numPr>
      <w:spacing w:before="120" w:line="360" w:lineRule="auto"/>
      <w:outlineLvl w:val="1"/>
    </w:pPr>
    <w:rPr>
      <w:rFonts w:asciiTheme="majorHAnsi" w:eastAsia="宋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2972"/>
    <w:pPr>
      <w:keepNext/>
      <w:keepLines/>
      <w:numPr>
        <w:ilvl w:val="2"/>
        <w:numId w:val="3"/>
      </w:numPr>
      <w:spacing w:before="120" w:line="360" w:lineRule="auto"/>
      <w:outlineLvl w:val="2"/>
    </w:pPr>
    <w:rPr>
      <w:rFonts w:eastAsia="宋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C2972"/>
    <w:pPr>
      <w:keepNext/>
      <w:keepLines/>
      <w:numPr>
        <w:ilvl w:val="3"/>
        <w:numId w:val="3"/>
      </w:numPr>
      <w:spacing w:line="360" w:lineRule="auto"/>
      <w:outlineLvl w:val="3"/>
    </w:pPr>
    <w:rPr>
      <w:rFonts w:asciiTheme="majorHAnsi" w:eastAsia="宋体" w:hAnsiTheme="majorHAnsi" w:cstheme="majorBidi"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A0873"/>
    <w:pPr>
      <w:keepNext/>
      <w:keepLines/>
      <w:numPr>
        <w:ilvl w:val="4"/>
        <w:numId w:val="3"/>
      </w:numPr>
      <w:spacing w:line="360" w:lineRule="auto"/>
      <w:outlineLvl w:val="4"/>
    </w:pPr>
    <w:rPr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AB69F8"/>
    <w:pPr>
      <w:keepNext/>
      <w:keepLines/>
      <w:numPr>
        <w:ilvl w:val="5"/>
        <w:numId w:val="3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AB69F8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586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586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1133A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EC2972"/>
    <w:rPr>
      <w:rFonts w:eastAsia="宋体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EC2972"/>
    <w:rPr>
      <w:rFonts w:asciiTheme="majorHAnsi" w:eastAsia="宋体" w:hAnsiTheme="majorHAnsi" w:cstheme="majorBidi"/>
      <w:bCs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9E54BE"/>
    <w:rPr>
      <w:rFonts w:eastAsia="宋体"/>
      <w:b/>
      <w:bCs/>
      <w:kern w:val="44"/>
      <w:sz w:val="30"/>
      <w:szCs w:val="44"/>
    </w:rPr>
  </w:style>
  <w:style w:type="character" w:customStyle="1" w:styleId="50">
    <w:name w:val="标题 5 字符"/>
    <w:basedOn w:val="a0"/>
    <w:link w:val="5"/>
    <w:uiPriority w:val="9"/>
    <w:rsid w:val="006A0873"/>
    <w:rPr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AB69F8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B69F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AB69F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70">
    <w:name w:val="标题 7 字符"/>
    <w:basedOn w:val="a0"/>
    <w:link w:val="7"/>
    <w:uiPriority w:val="9"/>
    <w:rsid w:val="00AB69F8"/>
    <w:rPr>
      <w:b/>
      <w:bCs/>
      <w:sz w:val="24"/>
      <w:szCs w:val="24"/>
    </w:rPr>
  </w:style>
  <w:style w:type="paragraph" w:styleId="a5">
    <w:name w:val="No Spacing"/>
    <w:uiPriority w:val="1"/>
    <w:qFormat/>
    <w:rsid w:val="00AB69F8"/>
    <w:pPr>
      <w:widowControl w:val="0"/>
      <w:jc w:val="both"/>
    </w:pPr>
  </w:style>
  <w:style w:type="paragraph" w:styleId="a6">
    <w:name w:val="List Paragraph"/>
    <w:basedOn w:val="a"/>
    <w:uiPriority w:val="34"/>
    <w:qFormat/>
    <w:rsid w:val="00AB69F8"/>
    <w:pPr>
      <w:ind w:firstLineChars="200" w:firstLine="420"/>
    </w:pPr>
  </w:style>
  <w:style w:type="character" w:customStyle="1" w:styleId="80">
    <w:name w:val="标题 8 字符"/>
    <w:basedOn w:val="a0"/>
    <w:link w:val="8"/>
    <w:uiPriority w:val="9"/>
    <w:semiHidden/>
    <w:rsid w:val="007B4586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7B4586"/>
    <w:rPr>
      <w:rFonts w:asciiTheme="majorHAnsi" w:eastAsiaTheme="majorEastAsia" w:hAnsiTheme="majorHAnsi" w:cstheme="majorBidi"/>
      <w:szCs w:val="21"/>
    </w:rPr>
  </w:style>
  <w:style w:type="paragraph" w:styleId="a7">
    <w:name w:val="header"/>
    <w:basedOn w:val="a"/>
    <w:link w:val="a8"/>
    <w:uiPriority w:val="99"/>
    <w:unhideWhenUsed/>
    <w:rsid w:val="00F33E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33E0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33E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33E08"/>
    <w:rPr>
      <w:sz w:val="18"/>
      <w:szCs w:val="18"/>
    </w:rPr>
  </w:style>
  <w:style w:type="character" w:styleId="ab">
    <w:name w:val="Hyperlink"/>
    <w:basedOn w:val="a0"/>
    <w:uiPriority w:val="99"/>
    <w:unhideWhenUsed/>
    <w:rsid w:val="00321771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21771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694503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94503"/>
  </w:style>
  <w:style w:type="paragraph" w:styleId="TOC2">
    <w:name w:val="toc 2"/>
    <w:basedOn w:val="a"/>
    <w:next w:val="a"/>
    <w:autoRedefine/>
    <w:uiPriority w:val="39"/>
    <w:unhideWhenUsed/>
    <w:rsid w:val="0069450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94503"/>
    <w:pPr>
      <w:ind w:leftChars="400" w:left="840"/>
    </w:pPr>
  </w:style>
  <w:style w:type="character" w:styleId="ad">
    <w:name w:val="FollowedHyperlink"/>
    <w:basedOn w:val="a0"/>
    <w:uiPriority w:val="99"/>
    <w:semiHidden/>
    <w:unhideWhenUsed/>
    <w:rsid w:val="007054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wn\Documents\&#33258;&#23450;&#20041;%20Office%20&#27169;&#26495;\word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D49B4-F555-4A7E-8CA7-D6CEA729C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word模板.dotx</Template>
  <TotalTime>290</TotalTime>
  <Pages>2</Pages>
  <Words>422</Words>
  <Characters>740</Characters>
  <Application>Microsoft Office Word</Application>
  <DocSecurity>0</DocSecurity>
  <Lines>37</Lines>
  <Paragraphs>33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</dc:creator>
  <cp:keywords/>
  <dc:description/>
  <cp:lastModifiedBy>Shawn Von</cp:lastModifiedBy>
  <cp:revision>4</cp:revision>
  <dcterms:created xsi:type="dcterms:W3CDTF">2025-08-19T05:41:00Z</dcterms:created>
  <dcterms:modified xsi:type="dcterms:W3CDTF">2025-08-20T02:10:00Z</dcterms:modified>
</cp:coreProperties>
</file>